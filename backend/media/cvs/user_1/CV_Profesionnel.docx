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D9C" w14:textId="6815598F" w:rsidR="00AD5898" w:rsidRPr="00ED52D8" w:rsidRDefault="006D14A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19C27B" wp14:editId="236D63D6">
                <wp:simplePos x="0" y="0"/>
                <wp:positionH relativeFrom="page">
                  <wp:align>left</wp:align>
                </wp:positionH>
                <wp:positionV relativeFrom="paragraph">
                  <wp:posOffset>-654685</wp:posOffset>
                </wp:positionV>
                <wp:extent cx="3263900" cy="10668000"/>
                <wp:effectExtent l="0" t="0" r="0" b="0"/>
                <wp:wrapNone/>
                <wp:docPr id="607" name="Rectangle 60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AC9442-6E0F-43A2-AC8B-C7644AF31B5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668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61049" id="Rectangle 604" o:spid="_x0000_s1026" style="position:absolute;margin-left:0;margin-top:-51.55pt;width:257pt;height:840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" fillcolor="#0f3344 [3204]" stroked="f">
                <w10:wrap anchorx="page"/>
              </v:rect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eau de mise en page"/>
      </w:tblPr>
      <w:tblGrid>
        <w:gridCol w:w="831"/>
        <w:gridCol w:w="2858"/>
        <w:gridCol w:w="1035"/>
        <w:gridCol w:w="5942"/>
      </w:tblGrid>
      <w:tr w:rsidR="00647A4B" w:rsidRPr="00ED52D8" w14:paraId="5F31465B" w14:textId="77777777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44ABC46B" w14:textId="46497289" w:rsidR="007F2F91" w:rsidRDefault="007F2F91" w:rsidP="007F2F91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8F8323A" wp14:editId="12DFC131">
                  <wp:extent cx="1504950" cy="1676400"/>
                  <wp:effectExtent l="0" t="0" r="0" b="0"/>
                  <wp:docPr id="10626882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E6ED3" w14:textId="0088126A" w:rsidR="00647A4B" w:rsidRPr="00101D4B" w:rsidRDefault="00647A4B" w:rsidP="00647A4B">
            <w:pPr>
              <w:pStyle w:val="Corpsdetexte"/>
              <w:kinsoku w:val="0"/>
              <w:overflowPunct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2" w:type="dxa"/>
            <w:vMerge w:val="restart"/>
          </w:tcPr>
          <w:p w14:paraId="3FBE76BC" w14:textId="77777777" w:rsidR="00647A4B" w:rsidRPr="00ED52D8" w:rsidRDefault="00647A4B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1FBE7F37" w14:textId="4DEF8F00" w:rsidR="0037752B" w:rsidRPr="0037752B" w:rsidRDefault="0037752B" w:rsidP="00007A28">
            <w:pPr>
              <w:pStyle w:val="Titre"/>
              <w:rPr>
                <w:szCs w:val="52"/>
              </w:rPr>
            </w:pPr>
            <w:r w:rsidRPr="0037752B">
              <w:rPr>
                <w:szCs w:val="52"/>
              </w:rPr>
              <w:t>mARIE CLAUDIA RABAOSOA</w:t>
            </w:r>
          </w:p>
          <w:p w14:paraId="622900F4" w14:textId="03DF7445" w:rsidR="00F557D5" w:rsidRDefault="00F557D5" w:rsidP="00007A28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>Profil Professionnel</w:t>
            </w:r>
          </w:p>
          <w:p w14:paraId="6564E7FB" w14:textId="72CE8931" w:rsidR="004F425E" w:rsidRPr="004F425E" w:rsidRDefault="004F425E" w:rsidP="00007A28">
            <w:pPr>
              <w:rPr>
                <w:lang w:bidi="fr-FR"/>
              </w:rPr>
            </w:pPr>
            <w:r>
              <w:t>Professionnelle dynamique et rigoureuse, formée en informatique, avec une expérience polyvalente en administration et numérique, je mets mes compétences techniques et relationnelles au service du développement d’une organisation.</w:t>
            </w:r>
          </w:p>
          <w:p w14:paraId="5596F75C" w14:textId="2E5085C7" w:rsidR="006B5603" w:rsidRPr="00ED52D8" w:rsidRDefault="006B5603" w:rsidP="00007A28">
            <w:pPr>
              <w:pStyle w:val="Titre1"/>
            </w:pPr>
            <w:r w:rsidRPr="00ED52D8">
              <w:rPr>
                <w:lang w:bidi="fr-FR"/>
              </w:rPr>
              <w:t>Formation</w:t>
            </w:r>
          </w:p>
          <w:p w14:paraId="1B9C5B7E" w14:textId="77777777" w:rsidR="006B5603" w:rsidRPr="00ED52D8" w:rsidRDefault="006B5603" w:rsidP="00007A28">
            <w:pPr>
              <w:pStyle w:val="Titre2"/>
            </w:pPr>
            <w:r>
              <w:t>Licence en informatique</w:t>
            </w:r>
          </w:p>
          <w:p w14:paraId="6B8BC8EA" w14:textId="27FF2508" w:rsidR="007D430E" w:rsidRDefault="007D430E" w:rsidP="00007A28">
            <w:pPr>
              <w:pStyle w:val="Listepuces"/>
            </w:pPr>
            <w:r>
              <w:t xml:space="preserve">Master </w:t>
            </w:r>
            <w:r w:rsidR="002C580A">
              <w:t>2 Informatique :</w:t>
            </w:r>
            <w:r>
              <w:t xml:space="preserve"> 202</w:t>
            </w:r>
            <w:r w:rsidR="00375068">
              <w:t>5</w:t>
            </w:r>
          </w:p>
          <w:p w14:paraId="7DB89D91" w14:textId="7D282BFE" w:rsidR="008F0798" w:rsidRDefault="008F0798" w:rsidP="00007A28">
            <w:pPr>
              <w:pStyle w:val="Listepuces"/>
            </w:pPr>
            <w:r>
              <w:t>Marketing Digital :2025</w:t>
            </w:r>
          </w:p>
          <w:p w14:paraId="666822AE" w14:textId="6CAA152E" w:rsidR="0037752B" w:rsidRDefault="0037752B" w:rsidP="00007A28">
            <w:pPr>
              <w:pStyle w:val="Listepuces"/>
            </w:pPr>
            <w:r>
              <w:t>Master 1 Informatique : 2024</w:t>
            </w:r>
          </w:p>
          <w:p w14:paraId="098568E1" w14:textId="1B3E25DD" w:rsidR="007D430E" w:rsidRDefault="007D430E" w:rsidP="00007A28">
            <w:pPr>
              <w:pStyle w:val="Listepuces"/>
            </w:pPr>
            <w:r>
              <w:t>Année d’obtention de licence : 202</w:t>
            </w:r>
            <w:r w:rsidR="00F33AB3">
              <w:t>3</w:t>
            </w:r>
          </w:p>
          <w:p w14:paraId="75F40B45" w14:textId="3BE4B873" w:rsidR="00007A28" w:rsidRDefault="00007A28" w:rsidP="00007A28">
            <w:pPr>
              <w:pStyle w:val="Listepuces"/>
            </w:pPr>
            <w:proofErr w:type="spellStart"/>
            <w:r>
              <w:t>Stageaire</w:t>
            </w:r>
            <w:proofErr w:type="spellEnd"/>
            <w:r>
              <w:t xml:space="preserve"> au Bloc administratif </w:t>
            </w:r>
            <w:proofErr w:type="spellStart"/>
            <w:r>
              <w:t>Ampisikina</w:t>
            </w:r>
            <w:proofErr w:type="spellEnd"/>
            <w:r>
              <w:t xml:space="preserve"> Mahajanga I</w:t>
            </w:r>
          </w:p>
          <w:p w14:paraId="03AC64E5" w14:textId="7381C625" w:rsidR="007D430E" w:rsidRDefault="007D430E" w:rsidP="00007A28">
            <w:pPr>
              <w:pStyle w:val="Listepuces"/>
            </w:pPr>
            <w:r>
              <w:t>Début de la formation : 2020</w:t>
            </w:r>
          </w:p>
          <w:p w14:paraId="6510D368" w14:textId="77777777" w:rsidR="006B5603" w:rsidRDefault="006B5603" w:rsidP="00007A28">
            <w:pPr>
              <w:pStyle w:val="Listepuces"/>
            </w:pPr>
            <w:r>
              <w:rPr>
                <w:rFonts w:cstheme="minorHAnsi"/>
              </w:rPr>
              <w:t>É</w:t>
            </w:r>
            <w:r>
              <w:t>tablissement : ISSTM</w:t>
            </w:r>
          </w:p>
          <w:p w14:paraId="518B17BE" w14:textId="77777777" w:rsidR="006B5603" w:rsidRDefault="006B5603" w:rsidP="00007A28">
            <w:pPr>
              <w:pStyle w:val="Listepuces"/>
              <w:numPr>
                <w:ilvl w:val="0"/>
                <w:numId w:val="0"/>
              </w:numPr>
              <w:rPr>
                <w:b/>
                <w:bCs/>
              </w:rPr>
            </w:pPr>
            <w:r w:rsidRPr="00D14638">
              <w:rPr>
                <w:b/>
                <w:bCs/>
              </w:rPr>
              <w:t>Baccalauréat</w:t>
            </w:r>
          </w:p>
          <w:p w14:paraId="601AC17E" w14:textId="5D4E3936" w:rsidR="006B5603" w:rsidRDefault="00FC4F4E" w:rsidP="00007A28">
            <w:pPr>
              <w:pStyle w:val="Listepuces"/>
              <w:numPr>
                <w:ilvl w:val="0"/>
                <w:numId w:val="10"/>
              </w:numPr>
              <w:ind w:left="375"/>
              <w:rPr>
                <w:b/>
                <w:bCs/>
              </w:rPr>
            </w:pPr>
            <w:r>
              <w:t>Lycée Philibert Tsiranana</w:t>
            </w:r>
            <w:r w:rsidR="006B5603">
              <w:t>, Mahajanga</w:t>
            </w:r>
          </w:p>
          <w:p w14:paraId="7D7DE712" w14:textId="77777777" w:rsidR="006B5603" w:rsidRPr="00D14638" w:rsidRDefault="006B5603" w:rsidP="00007A28">
            <w:pPr>
              <w:pStyle w:val="Listepuces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621697BF" w14:textId="77777777" w:rsidR="006B5603" w:rsidRDefault="006B5603" w:rsidP="00007A28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lastRenderedPageBreak/>
              <w:t>TECHNOLOGIE</w:t>
            </w:r>
          </w:p>
          <w:p w14:paraId="17C85E1E" w14:textId="77777777" w:rsidR="006B5603" w:rsidRDefault="006B5603" w:rsidP="00007A28">
            <w:pPr>
              <w:rPr>
                <w:b/>
                <w:bCs/>
                <w:lang w:bidi="fr-FR"/>
              </w:rPr>
            </w:pPr>
            <w:r w:rsidRPr="0071494A">
              <w:rPr>
                <w:b/>
                <w:bCs/>
                <w:lang w:bidi="fr-FR"/>
              </w:rPr>
              <w:t>Langages de programmation :</w:t>
            </w:r>
          </w:p>
          <w:p w14:paraId="7CCF75AB" w14:textId="550A490C" w:rsidR="006B5603" w:rsidRDefault="00FC4F4E" w:rsidP="00007A28">
            <w:pPr>
              <w:rPr>
                <w:lang w:bidi="fr-FR"/>
              </w:rPr>
            </w:pPr>
            <w:proofErr w:type="gramStart"/>
            <w:r>
              <w:rPr>
                <w:lang w:bidi="fr-FR"/>
              </w:rPr>
              <w:t>PHP ,</w:t>
            </w:r>
            <w:r w:rsidR="001B289E">
              <w:rPr>
                <w:lang w:bidi="fr-FR"/>
              </w:rPr>
              <w:t>CSS</w:t>
            </w:r>
            <w:proofErr w:type="gramEnd"/>
            <w:r w:rsidR="001B289E">
              <w:rPr>
                <w:lang w:bidi="fr-FR"/>
              </w:rPr>
              <w:t> , Python, React.js</w:t>
            </w:r>
          </w:p>
          <w:p w14:paraId="3DE219FB" w14:textId="023C737C" w:rsidR="006B5603" w:rsidRPr="00704C07" w:rsidRDefault="006B5603" w:rsidP="00007A28">
            <w:pPr>
              <w:rPr>
                <w:b/>
                <w:bCs/>
                <w:lang w:val="en-US" w:bidi="fr-FR"/>
              </w:rPr>
            </w:pPr>
            <w:proofErr w:type="gramStart"/>
            <w:r w:rsidRPr="00704C07">
              <w:rPr>
                <w:b/>
                <w:bCs/>
                <w:lang w:val="en-US" w:bidi="fr-FR"/>
              </w:rPr>
              <w:t>SGBD :</w:t>
            </w:r>
            <w:proofErr w:type="gramEnd"/>
          </w:p>
          <w:p w14:paraId="260B8B93" w14:textId="2C877A21" w:rsidR="006B5603" w:rsidRPr="00704C07" w:rsidRDefault="001D0D94" w:rsidP="00007A28">
            <w:pPr>
              <w:rPr>
                <w:lang w:val="en-US" w:bidi="fr-FR"/>
              </w:rPr>
            </w:pPr>
            <w:r>
              <w:rPr>
                <w:lang w:val="en-US" w:bidi="fr-FR"/>
              </w:rPr>
              <w:t>Jmerise</w:t>
            </w:r>
          </w:p>
          <w:p w14:paraId="23F654A1" w14:textId="77777777" w:rsidR="006B5603" w:rsidRPr="00704C07" w:rsidRDefault="006B5603" w:rsidP="00007A28">
            <w:pPr>
              <w:rPr>
                <w:b/>
                <w:bCs/>
                <w:lang w:val="en-US" w:bidi="fr-FR"/>
              </w:rPr>
            </w:pPr>
            <w:r w:rsidRPr="00704C07">
              <w:rPr>
                <w:b/>
                <w:bCs/>
                <w:lang w:val="en-US" w:bidi="fr-FR"/>
              </w:rPr>
              <w:t>Informatique bureautique</w:t>
            </w:r>
          </w:p>
          <w:p w14:paraId="3C19703E" w14:textId="2E3E5190" w:rsidR="006B5603" w:rsidRPr="00704C07" w:rsidRDefault="006B5603" w:rsidP="00007A28">
            <w:pPr>
              <w:rPr>
                <w:lang w:val="en-US" w:bidi="fr-FR"/>
              </w:rPr>
            </w:pPr>
            <w:r w:rsidRPr="00704C07">
              <w:rPr>
                <w:lang w:val="en-US" w:bidi="fr-FR"/>
              </w:rPr>
              <w:t xml:space="preserve">Word, Excel, </w:t>
            </w:r>
            <w:proofErr w:type="gramStart"/>
            <w:r w:rsidRPr="00704C07">
              <w:rPr>
                <w:lang w:val="en-US" w:bidi="fr-FR"/>
              </w:rPr>
              <w:t>PowerPoint</w:t>
            </w:r>
            <w:r w:rsidR="001B289E">
              <w:rPr>
                <w:lang w:val="en-US" w:bidi="fr-FR"/>
              </w:rPr>
              <w:t>,Access</w:t>
            </w:r>
            <w:proofErr w:type="gramEnd"/>
          </w:p>
          <w:p w14:paraId="50B3A791" w14:textId="7136864C" w:rsidR="00B265F3" w:rsidRDefault="00B265F3" w:rsidP="00007A28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>cOMP</w:t>
            </w:r>
            <w:r>
              <w:rPr>
                <w:rFonts w:cstheme="majorHAnsi"/>
                <w:lang w:bidi="fr-FR"/>
              </w:rPr>
              <w:t>É</w:t>
            </w:r>
            <w:r>
              <w:rPr>
                <w:lang w:bidi="fr-FR"/>
              </w:rPr>
              <w:t>TENCES PRESONNELLES</w:t>
            </w:r>
          </w:p>
          <w:p w14:paraId="52E028EF" w14:textId="496DE2C5" w:rsidR="00B265F3" w:rsidRPr="00F557D5" w:rsidRDefault="00F557D5" w:rsidP="00007A28">
            <w:pPr>
              <w:pStyle w:val="Listepuces"/>
            </w:pPr>
            <w:r>
              <w:rPr>
                <w:rFonts w:cstheme="minorHAnsi"/>
              </w:rPr>
              <w:t>Résolution de problèmes</w:t>
            </w:r>
          </w:p>
          <w:p w14:paraId="17A18266" w14:textId="1193C4A3" w:rsidR="00F557D5" w:rsidRPr="00F557D5" w:rsidRDefault="00F557D5" w:rsidP="00007A28">
            <w:pPr>
              <w:pStyle w:val="Listepuces"/>
            </w:pPr>
            <w:r>
              <w:rPr>
                <w:rFonts w:cstheme="minorHAnsi"/>
              </w:rPr>
              <w:t>Travail en équipe</w:t>
            </w:r>
          </w:p>
          <w:p w14:paraId="6CEB66AC" w14:textId="4EA0E422" w:rsidR="00F557D5" w:rsidRDefault="00F557D5" w:rsidP="00007A28">
            <w:pPr>
              <w:pStyle w:val="Listepuces"/>
            </w:pPr>
            <w:r>
              <w:rPr>
                <w:rFonts w:cstheme="minorHAnsi"/>
              </w:rPr>
              <w:t>Esprit d’initiative</w:t>
            </w:r>
          </w:p>
          <w:p w14:paraId="5DBCB8D5" w14:textId="554E5D8A" w:rsidR="00B265F3" w:rsidRPr="0071494A" w:rsidRDefault="00F557D5" w:rsidP="00007A28">
            <w:pPr>
              <w:pStyle w:val="Listepuces"/>
            </w:pPr>
            <w:r>
              <w:t>Adaptabilité</w:t>
            </w:r>
          </w:p>
          <w:p w14:paraId="36F3C680" w14:textId="77777777" w:rsidR="006B5603" w:rsidRPr="00ED52D8" w:rsidRDefault="006B5603" w:rsidP="00007A28">
            <w:pPr>
              <w:pStyle w:val="Titre1"/>
            </w:pPr>
            <w:r>
              <w:rPr>
                <w:lang w:bidi="fr-FR"/>
              </w:rPr>
              <w:t>Langues</w:t>
            </w:r>
          </w:p>
          <w:p w14:paraId="3CB8906B" w14:textId="0E9CAF94" w:rsidR="007A0DB5" w:rsidRDefault="006B5603" w:rsidP="00007A28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Malagasy</w:t>
            </w:r>
            <w:r w:rsidR="007A0DB5">
              <w:t> : Langue maternelle</w:t>
            </w:r>
          </w:p>
          <w:p w14:paraId="7270CFE4" w14:textId="49590539" w:rsidR="007A0DB5" w:rsidRDefault="006B5603" w:rsidP="00007A28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Français</w:t>
            </w:r>
            <w:r w:rsidR="001B289E">
              <w:t> : Niveau A2</w:t>
            </w:r>
          </w:p>
          <w:p w14:paraId="283C4812" w14:textId="64270BC6" w:rsidR="00647A4B" w:rsidRDefault="006B5603" w:rsidP="00007A28">
            <w:pPr>
              <w:widowControl w:val="0"/>
              <w:autoSpaceDE w:val="0"/>
              <w:autoSpaceDN w:val="0"/>
              <w:adjustRightInd w:val="0"/>
              <w:spacing w:after="0"/>
            </w:pPr>
            <w:r>
              <w:t>Anglais</w:t>
            </w:r>
            <w:r w:rsidR="007A0DB5">
              <w:t> : Intermédiaire</w:t>
            </w:r>
          </w:p>
          <w:p w14:paraId="624A8085" w14:textId="6960236F" w:rsidR="007A0DB5" w:rsidRPr="00ED52D8" w:rsidRDefault="007A0DB5" w:rsidP="00007A28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F51250" w:rsidRPr="00ED52D8" w14:paraId="65842CE2" w14:textId="77777777" w:rsidTr="009C2E65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0064FB50" w14:textId="77777777" w:rsidR="00F51250" w:rsidRPr="00ED52D8" w:rsidRDefault="00F51250" w:rsidP="00F51250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3D09CEE8" w14:textId="77777777" w:rsidR="00F51250" w:rsidRPr="00ED52D8" w:rsidRDefault="00F51250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3C535F84" w14:textId="77777777" w:rsidR="00F51250" w:rsidRPr="00ED52D8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RPr="00ED52D8" w14:paraId="41D7A0E7" w14:textId="77777777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14:paraId="1ABAC374" w14:textId="77777777" w:rsidR="00071E84" w:rsidRPr="00ED52D8" w:rsidRDefault="00071E84" w:rsidP="00222466">
            <w:pPr>
              <w:pStyle w:val="Informations"/>
              <w:rPr>
                <w:rStyle w:val="lev"/>
                <w:b w:val="0"/>
                <w:bCs w:val="0"/>
                <w:color w:val="FFFFFF" w:themeColor="background1"/>
              </w:rPr>
            </w:pPr>
            <w:r w:rsidRPr="00ED52D8">
              <w:rPr>
                <w:noProof/>
                <w:lang w:eastAsia="fr-FR"/>
              </w:rPr>
              <w:drawing>
                <wp:inline distT="0" distB="0" distL="0" distR="0" wp14:anchorId="3F411F99" wp14:editId="4066058D">
                  <wp:extent cx="394335" cy="394335"/>
                  <wp:effectExtent l="0" t="0" r="0" b="0"/>
                  <wp:docPr id="12" name="Graphisme 12" descr="Marqu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09E8FB75" w14:textId="41D1A876" w:rsidR="00071E84" w:rsidRPr="00ED52D8" w:rsidRDefault="00071E84" w:rsidP="00071E84">
            <w:pPr>
              <w:pStyle w:val="Informations"/>
            </w:pPr>
          </w:p>
          <w:p w14:paraId="4A036177" w14:textId="0DCAC6CC" w:rsidR="00071E84" w:rsidRPr="00ED52D8" w:rsidRDefault="002B0A6E" w:rsidP="00071E84">
            <w:pPr>
              <w:pStyle w:val="Informations"/>
            </w:pPr>
            <w:r>
              <w:t xml:space="preserve">Lot 0204BH0021 </w:t>
            </w:r>
            <w:r w:rsidR="00FC4F4E">
              <w:t>Cité Amborovy</w:t>
            </w:r>
            <w:r>
              <w:t xml:space="preserve"> Mahajanga I</w:t>
            </w:r>
          </w:p>
        </w:tc>
        <w:tc>
          <w:tcPr>
            <w:tcW w:w="1062" w:type="dxa"/>
            <w:vMerge/>
          </w:tcPr>
          <w:p w14:paraId="7EBEE147" w14:textId="77777777" w:rsidR="00071E84" w:rsidRPr="00ED52D8" w:rsidRDefault="00071E84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BD552D5" w14:textId="77777777" w:rsidR="00071E84" w:rsidRPr="00ED52D8" w:rsidRDefault="00071E84" w:rsidP="005801E5">
            <w:pPr>
              <w:pStyle w:val="Titre1"/>
            </w:pPr>
          </w:p>
        </w:tc>
      </w:tr>
      <w:tr w:rsidR="00647A4B" w:rsidRPr="00ED52D8" w14:paraId="7E829EB3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08448A93" w14:textId="77777777" w:rsidR="00647A4B" w:rsidRPr="00ED52D8" w:rsidRDefault="00647A4B" w:rsidP="00071E84">
            <w:pPr>
              <w:pStyle w:val="Sansinterligne"/>
            </w:pPr>
          </w:p>
        </w:tc>
        <w:tc>
          <w:tcPr>
            <w:tcW w:w="1062" w:type="dxa"/>
            <w:vMerge/>
          </w:tcPr>
          <w:p w14:paraId="4884D5E9" w14:textId="77777777" w:rsidR="00647A4B" w:rsidRPr="00ED52D8" w:rsidRDefault="00647A4B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B0F2170" w14:textId="77777777" w:rsidR="00647A4B" w:rsidRPr="00ED52D8" w:rsidRDefault="00647A4B" w:rsidP="005801E5">
            <w:pPr>
              <w:pStyle w:val="Titre1"/>
            </w:pPr>
          </w:p>
        </w:tc>
      </w:tr>
      <w:tr w:rsidR="00071E84" w:rsidRPr="00ED52D8" w14:paraId="7360A31B" w14:textId="77777777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14:paraId="740F3122" w14:textId="77777777" w:rsidR="00071E84" w:rsidRPr="00ED52D8" w:rsidRDefault="00071E84" w:rsidP="00222466">
            <w:pPr>
              <w:pStyle w:val="Informations"/>
            </w:pPr>
            <w:r w:rsidRPr="00ED52D8">
              <w:rPr>
                <w:noProof/>
                <w:lang w:eastAsia="fr-FR"/>
              </w:rPr>
              <w:drawing>
                <wp:inline distT="0" distB="0" distL="0" distR="0" wp14:anchorId="24EFCB50" wp14:editId="1E5794C8">
                  <wp:extent cx="394335" cy="394335"/>
                  <wp:effectExtent l="0" t="0" r="5715" b="5715"/>
                  <wp:docPr id="13" name="Graphisme 13" descr="Destinat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05DCEC27" w14:textId="07EF63F0" w:rsidR="00071E84" w:rsidRPr="00ED52D8" w:rsidRDefault="00FC4F4E" w:rsidP="00222466">
            <w:pPr>
              <w:pStyle w:val="Informations"/>
            </w:pPr>
            <w:r>
              <w:t>0349876711</w:t>
            </w:r>
            <w:r w:rsidR="00EE422E">
              <w:t> ,0325446418</w:t>
            </w:r>
          </w:p>
        </w:tc>
        <w:tc>
          <w:tcPr>
            <w:tcW w:w="1062" w:type="dxa"/>
            <w:vMerge/>
          </w:tcPr>
          <w:p w14:paraId="075C3EF5" w14:textId="77777777" w:rsidR="00071E84" w:rsidRPr="00ED52D8" w:rsidRDefault="00071E84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8E7E59D" w14:textId="77777777" w:rsidR="00071E84" w:rsidRPr="00ED52D8" w:rsidRDefault="00071E84" w:rsidP="005801E5">
            <w:pPr>
              <w:pStyle w:val="Titre1"/>
            </w:pPr>
          </w:p>
        </w:tc>
      </w:tr>
      <w:tr w:rsidR="00647A4B" w:rsidRPr="00ED52D8" w14:paraId="3EF0BF8A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5D5E3260" w14:textId="77777777" w:rsidR="00647A4B" w:rsidRPr="00ED52D8" w:rsidRDefault="00647A4B" w:rsidP="00071E84">
            <w:pPr>
              <w:pStyle w:val="Sansinterligne"/>
            </w:pPr>
          </w:p>
        </w:tc>
        <w:tc>
          <w:tcPr>
            <w:tcW w:w="1062" w:type="dxa"/>
            <w:vMerge/>
          </w:tcPr>
          <w:p w14:paraId="01BF788D" w14:textId="77777777" w:rsidR="00647A4B" w:rsidRPr="00ED52D8" w:rsidRDefault="00647A4B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9806D60" w14:textId="77777777" w:rsidR="00647A4B" w:rsidRPr="00ED52D8" w:rsidRDefault="00647A4B" w:rsidP="005801E5">
            <w:pPr>
              <w:pStyle w:val="Titre1"/>
            </w:pPr>
          </w:p>
        </w:tc>
      </w:tr>
      <w:tr w:rsidR="00071E84" w:rsidRPr="00ED52D8" w14:paraId="754B1D65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34F0DC70" w14:textId="77777777" w:rsidR="00071E84" w:rsidRPr="00ED52D8" w:rsidRDefault="00071E84" w:rsidP="00222466">
            <w:pPr>
              <w:pStyle w:val="Informations"/>
            </w:pPr>
            <w:r w:rsidRPr="00ED52D8">
              <w:rPr>
                <w:noProof/>
                <w:lang w:eastAsia="fr-FR"/>
              </w:rPr>
              <w:drawing>
                <wp:inline distT="0" distB="0" distL="0" distR="0" wp14:anchorId="20F37288" wp14:editId="367D95E3">
                  <wp:extent cx="394335" cy="394335"/>
                  <wp:effectExtent l="0" t="0" r="5715" b="5715"/>
                  <wp:docPr id="17" name="Graphisme 17" descr="E-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17457D39" w14:textId="0F186936" w:rsidR="00071E84" w:rsidRPr="00ED52D8" w:rsidRDefault="00FC4F4E" w:rsidP="00222466">
            <w:pPr>
              <w:pStyle w:val="Informations"/>
            </w:pPr>
            <w:r>
              <w:t>marieclaudiarabaosoa@gmail.com</w:t>
            </w:r>
          </w:p>
        </w:tc>
        <w:tc>
          <w:tcPr>
            <w:tcW w:w="1062" w:type="dxa"/>
            <w:vMerge/>
          </w:tcPr>
          <w:p w14:paraId="5FE1A096" w14:textId="77777777" w:rsidR="00071E84" w:rsidRPr="00ED52D8" w:rsidRDefault="00071E84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6DDA9320" w14:textId="77777777" w:rsidR="00071E84" w:rsidRPr="00ED52D8" w:rsidRDefault="00071E84" w:rsidP="005801E5">
            <w:pPr>
              <w:pStyle w:val="Titre1"/>
            </w:pPr>
          </w:p>
        </w:tc>
      </w:tr>
      <w:tr w:rsidR="00647A4B" w:rsidRPr="00ED52D8" w14:paraId="528E3856" w14:textId="77777777" w:rsidTr="009C2E65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5DB3A5C0" w14:textId="77777777" w:rsidR="00647A4B" w:rsidRPr="00ED52D8" w:rsidRDefault="00647A4B" w:rsidP="00071E84">
            <w:pPr>
              <w:pStyle w:val="Sansinterligne"/>
            </w:pPr>
          </w:p>
        </w:tc>
        <w:tc>
          <w:tcPr>
            <w:tcW w:w="1062" w:type="dxa"/>
            <w:vMerge/>
          </w:tcPr>
          <w:p w14:paraId="4FEA8C8B" w14:textId="77777777" w:rsidR="00647A4B" w:rsidRPr="00ED52D8" w:rsidRDefault="00647A4B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41E8982" w14:textId="77777777" w:rsidR="00647A4B" w:rsidRPr="00ED52D8" w:rsidRDefault="00647A4B" w:rsidP="005801E5">
            <w:pPr>
              <w:pStyle w:val="Titre1"/>
            </w:pPr>
          </w:p>
        </w:tc>
      </w:tr>
      <w:tr w:rsidR="00071E84" w:rsidRPr="00ED52D8" w14:paraId="769F0050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35141BAD" w14:textId="50BC7CE1" w:rsidR="00071E84" w:rsidRPr="00ED52D8" w:rsidRDefault="00071E84" w:rsidP="00222466">
            <w:pPr>
              <w:pStyle w:val="Informations"/>
            </w:pPr>
          </w:p>
        </w:tc>
        <w:tc>
          <w:tcPr>
            <w:tcW w:w="2947" w:type="dxa"/>
            <w:vAlign w:val="center"/>
          </w:tcPr>
          <w:p w14:paraId="5F768CEB" w14:textId="4AE510A6" w:rsidR="00071E84" w:rsidRPr="00ED52D8" w:rsidRDefault="00071E84" w:rsidP="00222466">
            <w:pPr>
              <w:pStyle w:val="Informations"/>
            </w:pPr>
          </w:p>
        </w:tc>
        <w:tc>
          <w:tcPr>
            <w:tcW w:w="1062" w:type="dxa"/>
            <w:vMerge/>
          </w:tcPr>
          <w:p w14:paraId="620901BD" w14:textId="77777777" w:rsidR="00071E84" w:rsidRPr="00ED52D8" w:rsidRDefault="00071E84" w:rsidP="00AA5637">
            <w:pPr>
              <w:pStyle w:val="Informations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0E949EDB" w14:textId="77777777" w:rsidR="00071E84" w:rsidRPr="00ED52D8" w:rsidRDefault="00071E84" w:rsidP="005801E5">
            <w:pPr>
              <w:pStyle w:val="Titre1"/>
            </w:pPr>
          </w:p>
        </w:tc>
      </w:tr>
      <w:tr w:rsidR="00647A4B" w:rsidRPr="00ED52D8" w14:paraId="443F022C" w14:textId="77777777" w:rsidTr="009C2E65">
        <w:trPr>
          <w:trHeight w:val="2448"/>
          <w:jc w:val="center"/>
        </w:trPr>
        <w:tc>
          <w:tcPr>
            <w:tcW w:w="3798" w:type="dxa"/>
            <w:gridSpan w:val="2"/>
          </w:tcPr>
          <w:p w14:paraId="1FC111AB" w14:textId="77777777" w:rsidR="006B5603" w:rsidRPr="00ED52D8" w:rsidRDefault="006B5603" w:rsidP="006B5603">
            <w:pPr>
              <w:pStyle w:val="Titre3"/>
            </w:pPr>
            <w:r>
              <w:rPr>
                <w:lang w:bidi="fr-FR"/>
              </w:rPr>
              <w:lastRenderedPageBreak/>
              <w:t>Compt</w:t>
            </w:r>
            <w:r>
              <w:rPr>
                <w:rFonts w:cstheme="majorHAnsi"/>
                <w:lang w:bidi="fr-FR"/>
              </w:rPr>
              <w:t>É</w:t>
            </w:r>
            <w:r>
              <w:rPr>
                <w:lang w:bidi="fr-FR"/>
              </w:rPr>
              <w:t>tence g</w:t>
            </w:r>
            <w:r>
              <w:rPr>
                <w:rFonts w:cstheme="majorHAnsi"/>
                <w:lang w:bidi="fr-FR"/>
              </w:rPr>
              <w:t>É</w:t>
            </w:r>
            <w:r>
              <w:rPr>
                <w:lang w:bidi="fr-FR"/>
              </w:rPr>
              <w:t>n</w:t>
            </w:r>
            <w:r>
              <w:rPr>
                <w:rFonts w:cstheme="majorHAnsi"/>
                <w:lang w:bidi="fr-FR"/>
              </w:rPr>
              <w:t>É</w:t>
            </w:r>
            <w:r>
              <w:rPr>
                <w:lang w:bidi="fr-FR"/>
              </w:rPr>
              <w:t>rales</w:t>
            </w:r>
          </w:p>
          <w:p w14:paraId="63172D80" w14:textId="77777777" w:rsidR="007443A0" w:rsidRDefault="007A0DB5" w:rsidP="007443A0">
            <w:pPr>
              <w:pStyle w:val="Informations"/>
            </w:pPr>
            <w:r>
              <w:t>Bonne capacité d’adaptation aux nouvelles technologies et compréhension rapide des systèmes comple</w:t>
            </w:r>
            <w:r w:rsidR="00B265F3">
              <w:t>xes.</w:t>
            </w:r>
          </w:p>
          <w:p w14:paraId="2AF5350A" w14:textId="2114C0EC" w:rsidR="00B265F3" w:rsidRPr="00ED52D8" w:rsidRDefault="00B265F3" w:rsidP="007443A0">
            <w:pPr>
              <w:pStyle w:val="Informations"/>
            </w:pPr>
            <w:r>
              <w:t>En tant qu’étudiant</w:t>
            </w:r>
            <w:r w:rsidR="0037752B">
              <w:t>e</w:t>
            </w:r>
            <w:r>
              <w:t xml:space="preserve"> en informatique, je développe </w:t>
            </w:r>
            <w:r w:rsidR="00475815">
              <w:t>des compétences analytiques</w:t>
            </w:r>
            <w:r>
              <w:t xml:space="preserve"> solides, une logique rigoureuse, et une appétence pour les domaines multidisciplinaires comme la robotique, qui mêle programmation, électronique et mécanique.</w:t>
            </w:r>
          </w:p>
        </w:tc>
        <w:tc>
          <w:tcPr>
            <w:tcW w:w="1062" w:type="dxa"/>
          </w:tcPr>
          <w:p w14:paraId="1C00941B" w14:textId="77777777" w:rsidR="00647A4B" w:rsidRPr="00ED52D8" w:rsidRDefault="00647A4B" w:rsidP="00222466"/>
        </w:tc>
        <w:tc>
          <w:tcPr>
            <w:tcW w:w="6137" w:type="dxa"/>
            <w:vMerge/>
          </w:tcPr>
          <w:p w14:paraId="5D3E909F" w14:textId="77777777" w:rsidR="00647A4B" w:rsidRPr="00ED52D8" w:rsidRDefault="00647A4B" w:rsidP="00222466"/>
        </w:tc>
      </w:tr>
    </w:tbl>
    <w:p w14:paraId="404326BB" w14:textId="77777777" w:rsidR="007F5B63" w:rsidRPr="00ED52D8" w:rsidRDefault="007F5B63" w:rsidP="00CE1E3D">
      <w:pPr>
        <w:pStyle w:val="Corpsdetexte"/>
      </w:pPr>
    </w:p>
    <w:sectPr w:rsidR="007F5B63" w:rsidRPr="00ED52D8" w:rsidSect="00ED52D8"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3502B" w14:textId="77777777" w:rsidR="007F3181" w:rsidRDefault="007F3181" w:rsidP="00590471">
      <w:r>
        <w:separator/>
      </w:r>
    </w:p>
  </w:endnote>
  <w:endnote w:type="continuationSeparator" w:id="0">
    <w:p w14:paraId="34BF5A9B" w14:textId="77777777" w:rsidR="007F3181" w:rsidRDefault="007F3181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34A7F" w14:textId="77777777" w:rsidR="007F3181" w:rsidRDefault="007F3181" w:rsidP="00590471">
      <w:r>
        <w:separator/>
      </w:r>
    </w:p>
  </w:footnote>
  <w:footnote w:type="continuationSeparator" w:id="0">
    <w:p w14:paraId="1A19163D" w14:textId="77777777" w:rsidR="007F3181" w:rsidRDefault="007F3181" w:rsidP="00590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Listepuces1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C6F6D"/>
    <w:multiLevelType w:val="hybridMultilevel"/>
    <w:tmpl w:val="C6486A48"/>
    <w:lvl w:ilvl="0" w:tplc="56D482BC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473C2"/>
    <w:multiLevelType w:val="hybridMultilevel"/>
    <w:tmpl w:val="E1A8A3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6821629">
    <w:abstractNumId w:val="5"/>
  </w:num>
  <w:num w:numId="2" w16cid:durableId="1005283950">
    <w:abstractNumId w:val="6"/>
  </w:num>
  <w:num w:numId="3" w16cid:durableId="1383485000">
    <w:abstractNumId w:val="4"/>
  </w:num>
  <w:num w:numId="4" w16cid:durableId="1627003568">
    <w:abstractNumId w:val="4"/>
    <w:lvlOverride w:ilvl="0">
      <w:startOverride w:val="1"/>
    </w:lvlOverride>
  </w:num>
  <w:num w:numId="5" w16cid:durableId="960844503">
    <w:abstractNumId w:val="7"/>
  </w:num>
  <w:num w:numId="6" w16cid:durableId="1855261471">
    <w:abstractNumId w:val="3"/>
  </w:num>
  <w:num w:numId="7" w16cid:durableId="830370851">
    <w:abstractNumId w:val="2"/>
  </w:num>
  <w:num w:numId="8" w16cid:durableId="1406798257">
    <w:abstractNumId w:val="1"/>
  </w:num>
  <w:num w:numId="9" w16cid:durableId="1571765838">
    <w:abstractNumId w:val="0"/>
  </w:num>
  <w:num w:numId="10" w16cid:durableId="81951015">
    <w:abstractNumId w:val="9"/>
  </w:num>
  <w:num w:numId="11" w16cid:durableId="1420102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8"/>
    <w:rsid w:val="00007A28"/>
    <w:rsid w:val="00060042"/>
    <w:rsid w:val="00071E84"/>
    <w:rsid w:val="000B37CD"/>
    <w:rsid w:val="000F6D83"/>
    <w:rsid w:val="000F7D04"/>
    <w:rsid w:val="00101D4B"/>
    <w:rsid w:val="001348AA"/>
    <w:rsid w:val="00142F43"/>
    <w:rsid w:val="00150ABD"/>
    <w:rsid w:val="00165697"/>
    <w:rsid w:val="001A1B43"/>
    <w:rsid w:val="001B289E"/>
    <w:rsid w:val="001D0D94"/>
    <w:rsid w:val="001F5586"/>
    <w:rsid w:val="00222466"/>
    <w:rsid w:val="00225931"/>
    <w:rsid w:val="00233B86"/>
    <w:rsid w:val="002A154E"/>
    <w:rsid w:val="002B0A6E"/>
    <w:rsid w:val="002B1167"/>
    <w:rsid w:val="002C580A"/>
    <w:rsid w:val="002D54EA"/>
    <w:rsid w:val="002E5E62"/>
    <w:rsid w:val="00375068"/>
    <w:rsid w:val="0037752B"/>
    <w:rsid w:val="003911FB"/>
    <w:rsid w:val="00392278"/>
    <w:rsid w:val="0039743C"/>
    <w:rsid w:val="003B71BB"/>
    <w:rsid w:val="003C26FC"/>
    <w:rsid w:val="003C4B2B"/>
    <w:rsid w:val="003F0408"/>
    <w:rsid w:val="003F3169"/>
    <w:rsid w:val="00411358"/>
    <w:rsid w:val="00472C27"/>
    <w:rsid w:val="00475815"/>
    <w:rsid w:val="0047764F"/>
    <w:rsid w:val="004779CF"/>
    <w:rsid w:val="004B4268"/>
    <w:rsid w:val="004D4AC6"/>
    <w:rsid w:val="004D78C3"/>
    <w:rsid w:val="004F425E"/>
    <w:rsid w:val="00507E82"/>
    <w:rsid w:val="00555003"/>
    <w:rsid w:val="00572252"/>
    <w:rsid w:val="00572BCF"/>
    <w:rsid w:val="005801E5"/>
    <w:rsid w:val="00587DBA"/>
    <w:rsid w:val="00590471"/>
    <w:rsid w:val="005D01FA"/>
    <w:rsid w:val="006171A6"/>
    <w:rsid w:val="00647A4B"/>
    <w:rsid w:val="00667952"/>
    <w:rsid w:val="006B5603"/>
    <w:rsid w:val="006D14A8"/>
    <w:rsid w:val="00704C07"/>
    <w:rsid w:val="00716927"/>
    <w:rsid w:val="00735D93"/>
    <w:rsid w:val="007403A0"/>
    <w:rsid w:val="007443A0"/>
    <w:rsid w:val="007703AC"/>
    <w:rsid w:val="007A0DB5"/>
    <w:rsid w:val="007D430E"/>
    <w:rsid w:val="007F2F91"/>
    <w:rsid w:val="007F3181"/>
    <w:rsid w:val="007F54A0"/>
    <w:rsid w:val="007F5B63"/>
    <w:rsid w:val="00846CB9"/>
    <w:rsid w:val="008472E9"/>
    <w:rsid w:val="008538AB"/>
    <w:rsid w:val="008C2CFC"/>
    <w:rsid w:val="008F0798"/>
    <w:rsid w:val="008F6E2E"/>
    <w:rsid w:val="009A4C10"/>
    <w:rsid w:val="009C2E65"/>
    <w:rsid w:val="00A35586"/>
    <w:rsid w:val="00AD5898"/>
    <w:rsid w:val="00AD7657"/>
    <w:rsid w:val="00B11C11"/>
    <w:rsid w:val="00B265F3"/>
    <w:rsid w:val="00B6466C"/>
    <w:rsid w:val="00BC1F4D"/>
    <w:rsid w:val="00BF4D49"/>
    <w:rsid w:val="00C4452C"/>
    <w:rsid w:val="00C5360D"/>
    <w:rsid w:val="00CE1E3D"/>
    <w:rsid w:val="00D6557B"/>
    <w:rsid w:val="00D7522F"/>
    <w:rsid w:val="00DB2B7A"/>
    <w:rsid w:val="00DD29AF"/>
    <w:rsid w:val="00DF2F8A"/>
    <w:rsid w:val="00E90A60"/>
    <w:rsid w:val="00EB7708"/>
    <w:rsid w:val="00EC55D8"/>
    <w:rsid w:val="00ED52D8"/>
    <w:rsid w:val="00ED70F3"/>
    <w:rsid w:val="00EE422E"/>
    <w:rsid w:val="00EE7E09"/>
    <w:rsid w:val="00EF6606"/>
    <w:rsid w:val="00F0223C"/>
    <w:rsid w:val="00F33AB3"/>
    <w:rsid w:val="00F51250"/>
    <w:rsid w:val="00F557D5"/>
    <w:rsid w:val="00F86876"/>
    <w:rsid w:val="00FA37E0"/>
    <w:rsid w:val="00FA6AE1"/>
    <w:rsid w:val="00FC4F4E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E5251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fr-FR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F54A0"/>
  </w:style>
  <w:style w:type="paragraph" w:styleId="Titre1">
    <w:name w:val="heading 1"/>
    <w:basedOn w:val="Normal"/>
    <w:next w:val="Normal"/>
    <w:link w:val="Titre1C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F0223C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EE7E09"/>
    <w:rPr>
      <w:rFonts w:asciiTheme="minorHAnsi" w:hAnsiTheme="minorHAnsi" w:cs="Georgia"/>
    </w:rPr>
  </w:style>
  <w:style w:type="character" w:customStyle="1" w:styleId="Titre1Car">
    <w:name w:val="Titre 1 Car"/>
    <w:basedOn w:val="Policepardfaut"/>
    <w:link w:val="Titre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En-tte">
    <w:name w:val="header"/>
    <w:basedOn w:val="Normal"/>
    <w:link w:val="En-tteCar"/>
    <w:uiPriority w:val="99"/>
    <w:semiHidden/>
    <w:rsid w:val="00BF4D49"/>
  </w:style>
  <w:style w:type="character" w:customStyle="1" w:styleId="En-tteCar">
    <w:name w:val="En-tête Car"/>
    <w:basedOn w:val="Policepardfaut"/>
    <w:link w:val="En-tte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BF4D49"/>
  </w:style>
  <w:style w:type="character" w:customStyle="1" w:styleId="PieddepageCar">
    <w:name w:val="Pied de page Car"/>
    <w:basedOn w:val="Policepardfaut"/>
    <w:link w:val="Pieddepage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Grilledutableau">
    <w:name w:val="Table Grid"/>
    <w:basedOn w:val="Tableau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647A4B"/>
    <w:pPr>
      <w:kinsoku w:val="0"/>
      <w:overflowPunct w:val="0"/>
      <w:spacing w:before="240" w:after="480"/>
    </w:pPr>
    <w:rPr>
      <w:rFonts w:asciiTheme="majorHAnsi" w:hAnsiTheme="majorHAnsi"/>
      <w:bCs/>
      <w:caps/>
      <w:color w:val="0F3344" w:themeColor="accent1"/>
      <w:sz w:val="52"/>
      <w:szCs w:val="42"/>
    </w:rPr>
  </w:style>
  <w:style w:type="character" w:customStyle="1" w:styleId="TitreCar">
    <w:name w:val="Titre Car"/>
    <w:basedOn w:val="Policepardfaut"/>
    <w:link w:val="Titre"/>
    <w:uiPriority w:val="10"/>
    <w:rsid w:val="007F54A0"/>
    <w:rPr>
      <w:rFonts w:asciiTheme="majorHAnsi" w:hAnsiTheme="majorHAnsi"/>
      <w:bCs/>
      <w:caps/>
      <w:color w:val="0F3344" w:themeColor="accent1"/>
      <w:sz w:val="52"/>
      <w:szCs w:val="42"/>
    </w:rPr>
  </w:style>
  <w:style w:type="paragraph" w:customStyle="1" w:styleId="Informations">
    <w:name w:val="Informations"/>
    <w:basedOn w:val="Normal"/>
    <w:uiPriority w:val="1"/>
    <w:qFormat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Listepuces1">
    <w:name w:val="Liste à puces1"/>
    <w:uiPriority w:val="99"/>
    <w:rsid w:val="00F51250"/>
    <w:pPr>
      <w:numPr>
        <w:numId w:val="5"/>
      </w:numPr>
    </w:pPr>
  </w:style>
  <w:style w:type="character" w:styleId="lev">
    <w:name w:val="Strong"/>
    <w:basedOn w:val="Policepardfaut"/>
    <w:uiPriority w:val="22"/>
    <w:semiHidden/>
    <w:qFormat/>
    <w:rsid w:val="00F0223C"/>
    <w:rPr>
      <w:b/>
      <w:bCs/>
      <w:color w:val="FCEA10" w:themeColor="accent4"/>
    </w:rPr>
  </w:style>
  <w:style w:type="character" w:styleId="Textedelespacerserv">
    <w:name w:val="Placeholder Text"/>
    <w:basedOn w:val="Policepardfaut"/>
    <w:uiPriority w:val="99"/>
    <w:semiHidden/>
    <w:rsid w:val="00222466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epuces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Sansinterligne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itre2Car">
    <w:name w:val="Titre 2 Car"/>
    <w:basedOn w:val="Policepardfaut"/>
    <w:link w:val="Titre2"/>
    <w:uiPriority w:val="9"/>
    <w:rsid w:val="00F51250"/>
    <w:rPr>
      <w:rFonts w:asciiTheme="majorHAnsi" w:hAnsiTheme="majorHAnsi"/>
      <w:b/>
      <w:bCs/>
      <w:szCs w:val="20"/>
    </w:rPr>
  </w:style>
  <w:style w:type="paragraph" w:styleId="Listepuces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epuces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7F2F9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ndoh\AppData\Roaming\Microsoft\Templates\C.V.%20Formes%20organiques.dotx" TargetMode="Externa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5E478E-917E-458B-9655-7ACFC0110A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66EDBD3-B5D7-4D9A-92F9-469EEFFE9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7BC9FD-4CA2-4A7C-B201-BCAE7257B1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Formes organiques</Template>
  <TotalTime>0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2026-05-20T09:03:00Z</dcterms:created>
  <dcterms:modified xsi:type="dcterms:W3CDTF">2026-07-16T12:10:00Z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